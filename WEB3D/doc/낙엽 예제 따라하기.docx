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rPr>
              <w:rFonts w:hint="eastAsia"/>
            </w:rPr>
            <w:alias w:val="게시 제목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093E57" w:rsidRDefault="00D43092">
              <w:pPr>
                <w:pStyle w:val="Publishwithline"/>
              </w:pPr>
              <w:r>
                <w:rPr>
                  <w:rFonts w:hint="eastAsia"/>
                </w:rPr>
                <w:t xml:space="preserve">6.  </w:t>
              </w:r>
              <w:r>
                <w:rPr>
                  <w:rFonts w:hint="eastAsia"/>
                </w:rPr>
                <w:t>바람에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흩날리는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낙엽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예제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따라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하기</w:t>
              </w:r>
            </w:p>
          </w:sdtContent>
        </w:sdt>
        <w:p w:rsidR="00093E57" w:rsidRDefault="00093E57">
          <w:pPr>
            <w:pStyle w:val="underline"/>
          </w:pPr>
        </w:p>
        <w:p w:rsidR="00A30C9D" w:rsidRDefault="00A30C9D" w:rsidP="00A30C9D">
          <w:pPr>
            <w:pStyle w:val="PadderBetweenTitleandProperties"/>
          </w:pPr>
        </w:p>
        <w:p w:rsidR="00A30C9D" w:rsidRDefault="00A30C9D" w:rsidP="00A30C9D">
          <w:pPr>
            <w:pStyle w:val="Account"/>
            <w:rPr>
              <w:sz w:val="2"/>
              <w:szCs w:val="2"/>
            </w:rPr>
          </w:pPr>
          <w:r>
            <w:rPr>
              <w:rFonts w:ascii="맑은 고딕" w:hAnsi="맑은 고딕" w:cs="맑은 고딕"/>
            </w:rPr>
            <w:t>계정</w:t>
          </w:r>
          <w:r>
            <w:tab/>
          </w:r>
          <w:sdt>
            <w:sdtPr>
              <w:id w:val="-422100666"/>
              <w:dataBinding w:prefixMappings="xmlns:ns0 = 'http://www.microsoft.com/Office/Word/BlogTool'" w:xpath="/ns0:BlogPostInfo/ns0:Account" w:storeItemID="{5F329CAD-B019-4FA6-9FEF-74898909AD20}"/>
              <w:dropDownList w:lastValue="3ae7dd50-abdc-4b7b-8175-49c4e202dae0">
                <w:listItem w:displayText="비쥬얼 시뮬레이션 연구실" w:value="3ae7dd50-abdc-4b7b-8175-49c4e202dae0"/>
                <w:listItem w:displayText="jhunkim" w:value="64ed4544-441c-4430-90a4-8a597e798a7e"/>
                <w:listItem w:displayText="peter4k님의 블로그" w:value="ae0e8fa7-75a3-4d11-9bef-281f50996ebf"/>
                <w:listItem w:displayText="jaegwang" w:value="ed4efb62-ce9b-4baf-afa5-746457b5c484"/>
              </w:dropDownList>
            </w:sdtPr>
            <w:sdtContent>
              <w:r>
                <w:rPr>
                  <w:rFonts w:eastAsia="바탕" w:hint="eastAsia"/>
                </w:rPr>
                <w:t>비쥬얼</w:t>
              </w:r>
              <w:r>
                <w:rPr>
                  <w:rFonts w:eastAsia="바탕" w:hint="eastAsia"/>
                </w:rPr>
                <w:t xml:space="preserve"> </w:t>
              </w:r>
              <w:r>
                <w:rPr>
                  <w:rFonts w:eastAsia="바탕" w:hint="eastAsia"/>
                </w:rPr>
                <w:t>시뮬레이션</w:t>
              </w:r>
              <w:r>
                <w:rPr>
                  <w:rFonts w:eastAsia="바탕" w:hint="eastAsia"/>
                </w:rPr>
                <w:t xml:space="preserve"> </w:t>
              </w:r>
              <w:r>
                <w:rPr>
                  <w:rFonts w:eastAsia="바탕" w:hint="eastAsia"/>
                </w:rPr>
                <w:t>연구실</w:t>
              </w:r>
            </w:sdtContent>
          </w:sdt>
        </w:p>
        <w:p w:rsidR="00093E57" w:rsidRDefault="000864E8">
          <w:pPr>
            <w:pStyle w:val="PadderBetweenControlandBody"/>
          </w:pPr>
        </w:p>
      </w:sdtContent>
    </w:sdt>
    <w:p w:rsidR="00093E57" w:rsidRDefault="00D43092">
      <w:r>
        <w:rPr>
          <w:rFonts w:hint="eastAsia"/>
        </w:rPr>
        <w:t>바람에</w:t>
      </w:r>
      <w:r>
        <w:rPr>
          <w:rFonts w:hint="eastAsia"/>
        </w:rPr>
        <w:t xml:space="preserve"> </w:t>
      </w:r>
      <w:r>
        <w:rPr>
          <w:rFonts w:hint="eastAsia"/>
        </w:rPr>
        <w:t>흩날리는</w:t>
      </w:r>
      <w:r>
        <w:rPr>
          <w:rFonts w:hint="eastAsia"/>
        </w:rPr>
        <w:t xml:space="preserve"> </w:t>
      </w: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예제의</w:t>
      </w:r>
      <w:r>
        <w:rPr>
          <w:rFonts w:hint="eastAsia"/>
        </w:rPr>
        <w:t xml:space="preserve"> </w:t>
      </w:r>
      <w:r>
        <w:rPr>
          <w:rFonts w:hint="eastAsia"/>
        </w:rPr>
        <w:t>목표이다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연결하기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요소들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지면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효과주기</w:t>
      </w:r>
      <w:r>
        <w:rPr>
          <w:rFonts w:hint="eastAsia"/>
        </w:rPr>
        <w:t>.</w:t>
      </w:r>
    </w:p>
    <w:p w:rsidR="00D43092" w:rsidRDefault="00D43092" w:rsidP="00D43092"/>
    <w:p w:rsidR="00D43092" w:rsidRPr="00672F8B" w:rsidRDefault="00D43092" w:rsidP="00D43092">
      <w:pPr>
        <w:rPr>
          <w:b/>
        </w:rPr>
      </w:pPr>
      <w:r w:rsidRPr="00672F8B">
        <w:rPr>
          <w:rFonts w:hint="eastAsia"/>
          <w:b/>
        </w:rPr>
        <w:t xml:space="preserve">Step 1. </w:t>
      </w:r>
      <w:r w:rsidRPr="00672F8B">
        <w:rPr>
          <w:rFonts w:hint="eastAsia"/>
          <w:b/>
        </w:rPr>
        <w:t>필요한</w:t>
      </w:r>
      <w:r w:rsidRPr="00672F8B">
        <w:rPr>
          <w:rFonts w:hint="eastAsia"/>
          <w:b/>
        </w:rPr>
        <w:t xml:space="preserve"> </w:t>
      </w:r>
      <w:r w:rsidRPr="00672F8B">
        <w:rPr>
          <w:b/>
        </w:rPr>
        <w:t>js</w:t>
      </w:r>
      <w:r w:rsidRPr="00672F8B">
        <w:rPr>
          <w:rFonts w:hint="eastAsia"/>
          <w:b/>
        </w:rPr>
        <w:t>파일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연결하기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8634"/>
      </w:tblGrid>
      <w:tr w:rsidR="00A30C9D" w:rsidRPr="00A30C9D" w:rsidTr="000731B1">
        <w:tc>
          <w:tcPr>
            <w:tcW w:w="959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 w:hint="eastAsia"/>
                <w:color w:val="010101"/>
                <w:sz w:val="20"/>
              </w:rPr>
            </w:pPr>
            <w:r>
              <w:rPr>
                <w:rFonts w:ascii="Consolas" w:eastAsia="굴림" w:hAnsi="Consolas" w:cs="Consolas"/>
                <w:color w:val="010101"/>
                <w:sz w:val="20"/>
              </w:rPr>
              <w:t>&lt;code1&gt;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</w:tc>
        <w:tc>
          <w:tcPr>
            <w:tcW w:w="8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D43092" w:rsidRDefault="00D43092" w:rsidP="00D43092"/>
    <w:p w:rsidR="00D43092" w:rsidRDefault="00672F8B" w:rsidP="00D43092"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t xml:space="preserve"> &lt;code1&gt;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요소를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OrbitControls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파티클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, </w:t>
      </w:r>
      <w:r>
        <w:t>AddtibeTerrain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672F8B" w:rsidRDefault="00672F8B" w:rsidP="00D43092"/>
    <w:p w:rsidR="00672F8B" w:rsidRPr="00672F8B" w:rsidRDefault="00672F8B" w:rsidP="00D43092">
      <w:pPr>
        <w:rPr>
          <w:b/>
        </w:rPr>
      </w:pPr>
      <w:r w:rsidRPr="00672F8B">
        <w:rPr>
          <w:b/>
        </w:rPr>
        <w:t>Step 2. Three.js</w:t>
      </w:r>
      <w:r w:rsidRPr="00672F8B">
        <w:rPr>
          <w:rFonts w:hint="eastAsia"/>
          <w:b/>
        </w:rPr>
        <w:t>의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기본적인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요소들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만들기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755"/>
      </w:tblGrid>
      <w:tr w:rsidR="00A30C9D" w:rsidRPr="00A30C9D" w:rsidTr="00910076">
        <w:tc>
          <w:tcPr>
            <w:tcW w:w="1271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code2&gt;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</w:tc>
        <w:tc>
          <w:tcPr>
            <w:tcW w:w="1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672F8B" w:rsidRDefault="00672F8B" w:rsidP="00D43092"/>
    <w:p w:rsidR="00BC6F7C" w:rsidRDefault="00BC6F7C" w:rsidP="00BC6F7C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&lt;code2&gt;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요소들을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줄과</w:t>
      </w:r>
      <w:r>
        <w:rPr>
          <w:rFonts w:hint="eastAsia"/>
        </w:rPr>
        <w:t xml:space="preserve"> </w:t>
      </w:r>
      <w:r>
        <w:t>14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rPr>
          <w:rFonts w:hint="eastAsia"/>
        </w:rPr>
        <w:t>전역변수로</w:t>
      </w:r>
      <w:r>
        <w:rPr>
          <w:rFonts w:hint="eastAsia"/>
        </w:rPr>
        <w:t xml:space="preserve"> </w:t>
      </w:r>
      <w:r>
        <w:rPr>
          <w:rFonts w:hint="eastAsia"/>
        </w:rPr>
        <w:t>선언했다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선언한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t>18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init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:rsidR="00BC6F7C" w:rsidRDefault="00BC6F7C" w:rsidP="00BC6F7C"/>
    <w:p w:rsidR="00BC6F7C" w:rsidRDefault="00BC6F7C" w:rsidP="00BC6F7C">
      <w:pPr>
        <w:rPr>
          <w:b/>
        </w:rPr>
      </w:pPr>
      <w:r w:rsidRPr="00BC6F7C">
        <w:rPr>
          <w:b/>
        </w:rPr>
        <w:t xml:space="preserve">Step 3. </w:t>
      </w:r>
      <w:r w:rsidRPr="00BC6F7C">
        <w:rPr>
          <w:rFonts w:hint="eastAsia"/>
          <w:b/>
        </w:rPr>
        <w:t>지면</w:t>
      </w:r>
      <w:r w:rsidRPr="00BC6F7C">
        <w:rPr>
          <w:rFonts w:hint="eastAsia"/>
          <w:b/>
        </w:rPr>
        <w:t xml:space="preserve"> </w:t>
      </w:r>
      <w:r w:rsidRPr="00BC6F7C">
        <w:rPr>
          <w:rFonts w:hint="eastAsia"/>
          <w:b/>
        </w:rPr>
        <w:t>생성하기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844"/>
      </w:tblGrid>
      <w:tr w:rsidR="00A30C9D" w:rsidRPr="00A30C9D" w:rsidTr="00B63EBF">
        <w:tc>
          <w:tcPr>
            <w:tcW w:w="1280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code3&gt;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</w:tc>
        <w:tc>
          <w:tcPr>
            <w:tcW w:w="118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BC6F7C" w:rsidRDefault="00BC6F7C" w:rsidP="00BC6F7C">
      <w:pPr>
        <w:rPr>
          <w:b/>
        </w:rPr>
      </w:pPr>
    </w:p>
    <w:p w:rsidR="00DA0D8E" w:rsidRDefault="00DA0D8E" w:rsidP="00BC6F7C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&lt;code3&gt;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 w:rsidR="002F1EF2">
        <w:t>27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지면을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4764F">
        <w:t>Min</w:t>
      </w:r>
      <w:r w:rsidR="00D4764F">
        <w:rPr>
          <w:rFonts w:hint="eastAsia"/>
        </w:rPr>
        <w:t>과</w:t>
      </w:r>
      <w:r w:rsidR="00D4764F">
        <w:rPr>
          <w:rFonts w:hint="eastAsia"/>
        </w:rPr>
        <w:t xml:space="preserve"> </w:t>
      </w:r>
      <w:r w:rsidR="00D4764F">
        <w:t>max</w:t>
      </w:r>
      <w:r w:rsidR="00D4764F">
        <w:rPr>
          <w:rFonts w:hint="eastAsia"/>
        </w:rPr>
        <w:t>를</w:t>
      </w:r>
      <w:r w:rsidR="00D4764F">
        <w:rPr>
          <w:rFonts w:hint="eastAsia"/>
        </w:rPr>
        <w:t xml:space="preserve"> </w:t>
      </w:r>
      <w:r w:rsidR="00F81342">
        <w:rPr>
          <w:rFonts w:hint="eastAsia"/>
        </w:rPr>
        <w:t>만들어서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지면의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크기를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설정하고</w:t>
      </w:r>
      <w:r w:rsidR="007368F0">
        <w:rPr>
          <w:rFonts w:hint="eastAsia"/>
        </w:rPr>
        <w:t xml:space="preserve">, </w:t>
      </w:r>
      <w:r w:rsidR="007368F0">
        <w:t>iSize</w:t>
      </w:r>
      <w:r w:rsidR="007368F0">
        <w:rPr>
          <w:rFonts w:hint="eastAsia"/>
        </w:rPr>
        <w:t>와</w:t>
      </w:r>
      <w:r w:rsidR="007368F0">
        <w:rPr>
          <w:rFonts w:hint="eastAsia"/>
        </w:rPr>
        <w:t xml:space="preserve"> </w:t>
      </w:r>
      <w:r w:rsidR="007368F0">
        <w:t>jSize</w:t>
      </w:r>
      <w:r w:rsidR="007368F0">
        <w:rPr>
          <w:rFonts w:hint="eastAsia"/>
        </w:rPr>
        <w:t>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사용해서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입히는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텍스처의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비율을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설정할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있다</w:t>
      </w:r>
      <w:r w:rsidR="007368F0">
        <w:rPr>
          <w:rFonts w:hint="eastAsia"/>
        </w:rPr>
        <w:t>.</w:t>
      </w:r>
      <w:r w:rsidR="007368F0">
        <w:t xml:space="preserve"> totalNum</w:t>
      </w:r>
      <w:r w:rsidR="007368F0">
        <w:rPr>
          <w:rFonts w:hint="eastAsia"/>
        </w:rPr>
        <w:t>은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쌓이는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낙엽의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개수를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나타내고</w:t>
      </w:r>
      <w:r w:rsidR="007368F0">
        <w:rPr>
          <w:rFonts w:hint="eastAsia"/>
        </w:rPr>
        <w:t>,</w:t>
      </w:r>
      <w:r w:rsidR="007368F0">
        <w:t xml:space="preserve"> ptSIze</w:t>
      </w:r>
      <w:r w:rsidR="007368F0">
        <w:rPr>
          <w:rFonts w:hint="eastAsia"/>
        </w:rPr>
        <w:t>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쌓이는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낙엽의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크기를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나타낸다</w:t>
      </w:r>
      <w:r w:rsidR="007368F0">
        <w:rPr>
          <w:rFonts w:hint="eastAsia"/>
        </w:rPr>
        <w:t>.</w:t>
      </w:r>
      <w:r w:rsidR="007368F0">
        <w:t xml:space="preserve"> </w:t>
      </w:r>
      <w:r w:rsidR="00F81342">
        <w:t>terrainParams</w:t>
      </w:r>
      <w:r w:rsidR="00F81342">
        <w:rPr>
          <w:rFonts w:hint="eastAsia"/>
        </w:rPr>
        <w:t>에</w:t>
      </w:r>
      <w:r w:rsidR="00F81342">
        <w:rPr>
          <w:rFonts w:hint="eastAsia"/>
        </w:rPr>
        <w:t xml:space="preserve"> </w:t>
      </w:r>
      <w:r w:rsidR="00F81342">
        <w:t>JSON</w:t>
      </w:r>
      <w:r w:rsidR="007368F0">
        <w:t xml:space="preserve"> </w:t>
      </w:r>
      <w:r w:rsidR="007368F0">
        <w:rPr>
          <w:rFonts w:hint="eastAsia"/>
        </w:rPr>
        <w:t>형식으로</w:t>
      </w:r>
      <w:r w:rsidR="007368F0">
        <w:t xml:space="preserve"> </w:t>
      </w:r>
      <w:r w:rsidR="007368F0">
        <w:t>지면의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텍스처를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설정할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있다</w:t>
      </w:r>
      <w:r w:rsidR="00F81342">
        <w:rPr>
          <w:rFonts w:hint="eastAsia"/>
        </w:rPr>
        <w:t>.</w:t>
      </w:r>
      <w:r w:rsidR="002F1EF2">
        <w:t xml:space="preserve"> </w:t>
      </w:r>
      <w:r w:rsidR="007368F0">
        <w:rPr>
          <w:rFonts w:hint="eastAsia"/>
        </w:rPr>
        <w:t>이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변수들을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이용해서</w:t>
      </w:r>
      <w:r w:rsidR="007368F0">
        <w:rPr>
          <w:rFonts w:hint="eastAsia"/>
        </w:rPr>
        <w:t xml:space="preserve"> </w:t>
      </w:r>
      <w:r w:rsidR="007368F0">
        <w:t>initialize</w:t>
      </w:r>
      <w:r w:rsidR="007368F0">
        <w:rPr>
          <w:rFonts w:hint="eastAsia"/>
        </w:rPr>
        <w:t>함수를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이용해서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만들고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원하는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데로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설정할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있다</w:t>
      </w:r>
      <w:r w:rsidR="007368F0">
        <w:rPr>
          <w:rFonts w:hint="eastAsia"/>
        </w:rPr>
        <w:t>.</w:t>
      </w:r>
      <w:r w:rsidR="007368F0">
        <w:t xml:space="preserve"> </w:t>
      </w:r>
      <w:r w:rsidR="005936A0">
        <w:rPr>
          <w:rFonts w:hint="eastAsia"/>
        </w:rPr>
        <w:t>만든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지면을</w:t>
      </w:r>
      <w:r w:rsidR="005936A0">
        <w:rPr>
          <w:rFonts w:hint="eastAsia"/>
        </w:rPr>
        <w:t xml:space="preserve"> </w:t>
      </w:r>
      <w:r w:rsidR="005936A0">
        <w:t>init</w:t>
      </w:r>
      <w:r w:rsidR="005936A0">
        <w:rPr>
          <w:rFonts w:hint="eastAsia"/>
        </w:rPr>
        <w:t>함수에서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장면에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추가하면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지면을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사용할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준비가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다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됬다</w:t>
      </w:r>
      <w:r w:rsidR="005936A0">
        <w:rPr>
          <w:rFonts w:hint="eastAsia"/>
        </w:rPr>
        <w:t>.</w:t>
      </w:r>
    </w:p>
    <w:p w:rsidR="005936A0" w:rsidRDefault="005936A0" w:rsidP="00BC6F7C"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지면이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설정됐는지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loop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t>render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부르도록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 w:rsidR="00F95A02">
        <w:t xml:space="preserve"> </w:t>
      </w:r>
      <w:r w:rsidR="00F95A02">
        <w:rPr>
          <w:rFonts w:hint="eastAsia"/>
        </w:rPr>
        <w:t>이제</w:t>
      </w:r>
      <w:r w:rsidR="00F95A02">
        <w:rPr>
          <w:rFonts w:hint="eastAsia"/>
        </w:rPr>
        <w:t xml:space="preserve"> </w:t>
      </w:r>
      <w:r w:rsidR="00F95A02">
        <w:t>&lt;</w:t>
      </w:r>
      <w:r w:rsidR="00F95A02">
        <w:rPr>
          <w:rFonts w:hint="eastAsia"/>
        </w:rPr>
        <w:t>code3</w:t>
      </w:r>
      <w:r w:rsidR="00F95A02">
        <w:t>&gt;</w:t>
      </w:r>
      <w:r w:rsidR="00F95A02">
        <w:rPr>
          <w:rFonts w:hint="eastAsia"/>
        </w:rPr>
        <w:t>을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브라우저에서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실행시켜보면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다음의</w:t>
      </w:r>
      <w:r w:rsidR="00F95A02">
        <w:rPr>
          <w:rFonts w:hint="eastAsia"/>
        </w:rPr>
        <w:t xml:space="preserve"> &lt;</w:t>
      </w:r>
      <w:r w:rsidR="00F95A02">
        <w:rPr>
          <w:rFonts w:hint="eastAsia"/>
        </w:rPr>
        <w:t>그림</w:t>
      </w:r>
      <w:r w:rsidR="00F95A02">
        <w:rPr>
          <w:rFonts w:hint="eastAsia"/>
        </w:rPr>
        <w:t>1</w:t>
      </w:r>
      <w:r w:rsidR="00F95A02">
        <w:t>&gt;</w:t>
      </w:r>
      <w:r w:rsidR="00F95A02">
        <w:rPr>
          <w:rFonts w:hint="eastAsia"/>
        </w:rPr>
        <w:t>과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같은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지면을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확인할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수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있다</w:t>
      </w:r>
      <w:r w:rsidR="00F95A02">
        <w:rPr>
          <w:rFonts w:hint="eastAsia"/>
        </w:rPr>
        <w:t>.</w:t>
      </w:r>
    </w:p>
    <w:p w:rsidR="00A30C9D" w:rsidRDefault="00A30C9D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5A02" w:rsidTr="00F95A02">
        <w:tc>
          <w:tcPr>
            <w:tcW w:w="9350" w:type="dxa"/>
          </w:tcPr>
          <w:p w:rsidR="00F95A02" w:rsidRDefault="00F95A02" w:rsidP="00BC6F7C">
            <w:r>
              <w:rPr>
                <w:noProof/>
              </w:rPr>
              <w:drawing>
                <wp:inline distT="0" distB="0" distL="0" distR="0" wp14:anchorId="3CE439F2" wp14:editId="7E6E5995">
                  <wp:extent cx="6162706" cy="535917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759" cy="536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A02" w:rsidTr="00F95A02">
        <w:tc>
          <w:tcPr>
            <w:tcW w:w="9350" w:type="dxa"/>
          </w:tcPr>
          <w:p w:rsidR="00F95A02" w:rsidRDefault="00F95A02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1</w:t>
            </w:r>
            <w:r>
              <w:t>&gt;</w:t>
            </w:r>
          </w:p>
        </w:tc>
      </w:tr>
    </w:tbl>
    <w:p w:rsidR="00F95A02" w:rsidRDefault="00F95A02" w:rsidP="00BC6F7C"/>
    <w:p w:rsidR="00F95A02" w:rsidRPr="00F95A02" w:rsidRDefault="00F95A02" w:rsidP="00BC6F7C">
      <w:pPr>
        <w:rPr>
          <w:b/>
        </w:rPr>
      </w:pPr>
      <w:r w:rsidRPr="00F95A02">
        <w:rPr>
          <w:rFonts w:hint="eastAsia"/>
          <w:b/>
        </w:rPr>
        <w:t xml:space="preserve">Step 4. </w:t>
      </w:r>
      <w:r w:rsidRPr="00F95A02">
        <w:rPr>
          <w:rFonts w:hint="eastAsia"/>
          <w:b/>
        </w:rPr>
        <w:t>낙엽을</w:t>
      </w:r>
      <w:r w:rsidRPr="00F95A02">
        <w:rPr>
          <w:rFonts w:hint="eastAsia"/>
          <w:b/>
        </w:rPr>
        <w:t xml:space="preserve"> </w:t>
      </w:r>
      <w:r w:rsidRPr="00F95A02">
        <w:rPr>
          <w:rFonts w:hint="eastAsia"/>
          <w:b/>
        </w:rPr>
        <w:t>생성하기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974"/>
      </w:tblGrid>
      <w:tr w:rsidR="00A30C9D" w:rsidRPr="00A30C9D" w:rsidTr="000541B9">
        <w:tc>
          <w:tcPr>
            <w:tcW w:w="1293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code4&gt;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110</w:t>
            </w:r>
          </w:p>
        </w:tc>
        <w:tc>
          <w:tcPr>
            <w:tcW w:w="119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psParams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{blendingType : THREE.NormalBlending};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particleSystem.initialize(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, psParams);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particleSystem.setParameters({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seedVelDir: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seedVelMag: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120.0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globalForce: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windStrength: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seedSize: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seedLife: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texFile: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particleColor: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THREE.Color(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0Xaaaa00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angularVel 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0.005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alpha: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scene.add(particleSystem.getMesh());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time;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Date</w:t>
            </w:r>
            <w:r w:rsidRPr="00A30C9D">
              <w:rPr>
                <w:rFonts w:ascii="Consolas" w:eastAsia="굴림" w:hAnsi="Consolas" w:cs="Consolas"/>
                <w:sz w:val="20"/>
              </w:rPr>
              <w:t>().getTime();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(now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sz w:val="20"/>
              </w:rPr>
              <w:t> (time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||</w:t>
            </w:r>
            <w:r w:rsidRPr="00A30C9D">
              <w:rPr>
                <w:rFonts w:ascii="Consolas" w:eastAsia="굴림" w:hAnsi="Consolas" w:cs="Consolas"/>
                <w:sz w:val="20"/>
              </w:rPr>
              <w:t>now))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time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now;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cen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rad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particleSystem.addParticlesFromDisk(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 cen, nor, rad);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particleSystem.updateParticles(dt, terrain);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F95A02" w:rsidRDefault="00F95A02" w:rsidP="00BC6F7C"/>
    <w:p w:rsidR="00F95A02" w:rsidRDefault="00F95A02" w:rsidP="00BC6F7C"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파티클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설정하기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&lt;code4&gt;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29</w:t>
      </w:r>
      <w:r>
        <w:rPr>
          <w:rFonts w:hint="eastAsia"/>
        </w:rPr>
        <w:t>번쨰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>
        <w:t>44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따라가면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30</w:t>
      </w:r>
      <w:r>
        <w:rPr>
          <w:rFonts w:hint="eastAsia"/>
        </w:rPr>
        <w:t>번째줄이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낙엽의</w:t>
      </w:r>
      <w:r>
        <w:rPr>
          <w:rFonts w:hint="eastAsia"/>
        </w:rPr>
        <w:t xml:space="preserve"> </w:t>
      </w:r>
      <w:r>
        <w:rPr>
          <w:rFonts w:hint="eastAsia"/>
        </w:rPr>
        <w:t>불투명하게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5F5C41">
        <w:t>42</w:t>
      </w:r>
      <w:r w:rsidR="005F5C41">
        <w:rPr>
          <w:rFonts w:hint="eastAsia"/>
        </w:rPr>
        <w:t>번째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줄의</w:t>
      </w:r>
      <w:r w:rsidR="005F5C41">
        <w:rPr>
          <w:rFonts w:hint="eastAsia"/>
        </w:rPr>
        <w:t xml:space="preserve"> </w:t>
      </w:r>
      <w:r w:rsidR="005F5C41">
        <w:t>angularVel</w:t>
      </w:r>
      <w:r w:rsidR="005F5C41">
        <w:rPr>
          <w:rFonts w:hint="eastAsia"/>
        </w:rPr>
        <w:t>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사용해서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낙엽이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회전하는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모습을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그려줄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수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있다</w:t>
      </w:r>
      <w:r w:rsidR="005F5C41">
        <w:rPr>
          <w:rFonts w:hint="eastAsia"/>
        </w:rPr>
        <w:t>.</w:t>
      </w:r>
      <w:r w:rsidR="005F5C41">
        <w:t xml:space="preserve"> </w:t>
      </w:r>
      <w:r w:rsidR="005F5C41">
        <w:rPr>
          <w:rFonts w:hint="eastAsia"/>
        </w:rPr>
        <w:t>낙엽은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불투명한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물체이기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때문에</w:t>
      </w:r>
      <w:r w:rsidR="005F5C41">
        <w:rPr>
          <w:rFonts w:hint="eastAsia"/>
        </w:rPr>
        <w:t xml:space="preserve"> </w:t>
      </w:r>
      <w:r w:rsidR="005F5C41">
        <w:t>alpha</w:t>
      </w:r>
      <w:r w:rsidR="005F5C41">
        <w:rPr>
          <w:rFonts w:hint="eastAsia"/>
        </w:rPr>
        <w:t>값을</w:t>
      </w:r>
      <w:r w:rsidR="005F5C41">
        <w:rPr>
          <w:rFonts w:hint="eastAsia"/>
        </w:rPr>
        <w:t xml:space="preserve"> </w:t>
      </w:r>
      <w:r w:rsidR="005F5C41">
        <w:t>1</w:t>
      </w:r>
      <w:r w:rsidR="005F5C41">
        <w:rPr>
          <w:rFonts w:hint="eastAsia"/>
        </w:rPr>
        <w:t>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맞춘다</w:t>
      </w:r>
      <w:r w:rsidR="005F5C41">
        <w:rPr>
          <w:rFonts w:hint="eastAsia"/>
        </w:rPr>
        <w:t>.</w:t>
      </w:r>
      <w:r w:rsidR="005F5C41">
        <w:t xml:space="preserve"> </w:t>
      </w:r>
      <w:r w:rsidR="005F5C41">
        <w:rPr>
          <w:rFonts w:hint="eastAsia"/>
        </w:rPr>
        <w:t>그리고</w:t>
      </w:r>
      <w:r w:rsidR="005F5C41">
        <w:rPr>
          <w:rFonts w:hint="eastAsia"/>
        </w:rPr>
        <w:t xml:space="preserve"> </w:t>
      </w:r>
      <w:r w:rsidR="005F5C41">
        <w:t>init</w:t>
      </w:r>
      <w:r w:rsidR="005F5C41">
        <w:rPr>
          <w:rFonts w:hint="eastAsia"/>
        </w:rPr>
        <w:t>화면에서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장면에</w:t>
      </w:r>
      <w:r w:rsidR="005F5C41">
        <w:rPr>
          <w:rFonts w:hint="eastAsia"/>
        </w:rPr>
        <w:t xml:space="preserve"> </w:t>
      </w:r>
      <w:r w:rsidR="005F5C41">
        <w:t>particleSystem</w:t>
      </w:r>
      <w:r w:rsidR="005F5C41">
        <w:rPr>
          <w:rFonts w:hint="eastAsia"/>
        </w:rPr>
        <w:t>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추가한다</w:t>
      </w:r>
      <w:r w:rsidR="005F5C41">
        <w:rPr>
          <w:rFonts w:hint="eastAsia"/>
        </w:rPr>
        <w:t>.</w:t>
      </w:r>
      <w:r w:rsidR="005F5C41">
        <w:t xml:space="preserve"> </w:t>
      </w:r>
    </w:p>
    <w:p w:rsidR="005F5C41" w:rsidRDefault="005F5C41" w:rsidP="00BC6F7C"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내리게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loop</w:t>
      </w:r>
      <w:r>
        <w:rPr>
          <w:rFonts w:hint="eastAsia"/>
        </w:rPr>
        <w:t>함수에서</w:t>
      </w:r>
      <w:r>
        <w:rPr>
          <w:rFonts w:hint="eastAsia"/>
        </w:rPr>
        <w:t xml:space="preserve"> addParticlesFromDisk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updateParticles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지남에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낙엽의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update</w:t>
      </w:r>
      <w:r>
        <w:rPr>
          <w:rFonts w:hint="eastAsia"/>
        </w:rPr>
        <w:t>해준다</w:t>
      </w:r>
      <w:r>
        <w:rPr>
          <w:rFonts w:hint="eastAsia"/>
        </w:rPr>
        <w:t>.</w:t>
      </w:r>
      <w:r>
        <w:t xml:space="preserve"> </w:t>
      </w:r>
    </w:p>
    <w:p w:rsidR="001C2BDD" w:rsidRDefault="001C2BDD" w:rsidP="00BC6F7C">
      <w:r>
        <w:rPr>
          <w:rFonts w:hint="eastAsia"/>
        </w:rPr>
        <w:t>&lt;</w:t>
      </w:r>
      <w:r>
        <w:t>code4&gt;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브라우저에서</w:t>
      </w:r>
      <w:r>
        <w:rPr>
          <w:rFonts w:hint="eastAsia"/>
        </w:rPr>
        <w:t xml:space="preserve"> </w:t>
      </w:r>
      <w:r>
        <w:rPr>
          <w:rFonts w:hint="eastAsia"/>
        </w:rPr>
        <w:t>실행시키면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&gt;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모습이</w:t>
      </w:r>
      <w:r>
        <w:rPr>
          <w:rFonts w:hint="eastAsia"/>
        </w:rPr>
        <w:t xml:space="preserve"> </w:t>
      </w:r>
      <w:r>
        <w:rPr>
          <w:rFonts w:hint="eastAsia"/>
        </w:rPr>
        <w:t>보일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C2BDD" w:rsidRDefault="001C2BDD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2BDD" w:rsidTr="001C2BDD">
        <w:tc>
          <w:tcPr>
            <w:tcW w:w="9350" w:type="dxa"/>
          </w:tcPr>
          <w:p w:rsidR="001C2BDD" w:rsidRDefault="001C2BDD" w:rsidP="00BC6F7C">
            <w:r>
              <w:rPr>
                <w:noProof/>
              </w:rPr>
              <w:drawing>
                <wp:inline distT="0" distB="0" distL="0" distR="0" wp14:anchorId="1E519849" wp14:editId="0DF056BB">
                  <wp:extent cx="5888402" cy="5120640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463" cy="512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BDD" w:rsidTr="001C2BDD">
        <w:tc>
          <w:tcPr>
            <w:tcW w:w="9350" w:type="dxa"/>
          </w:tcPr>
          <w:p w:rsidR="001C2BDD" w:rsidRDefault="001C2BDD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2</w:t>
            </w:r>
            <w:r>
              <w:t>&gt;</w:t>
            </w:r>
          </w:p>
        </w:tc>
      </w:tr>
    </w:tbl>
    <w:p w:rsidR="005F5C41" w:rsidRDefault="005F5C41" w:rsidP="00BC6F7C"/>
    <w:p w:rsidR="00A12994" w:rsidRPr="00CB1985" w:rsidRDefault="00A12994" w:rsidP="00BC6F7C">
      <w:pPr>
        <w:rPr>
          <w:b/>
        </w:rPr>
      </w:pPr>
      <w:r w:rsidRPr="00CB1985">
        <w:rPr>
          <w:rFonts w:hint="eastAsia"/>
          <w:b/>
        </w:rPr>
        <w:t>Step 5.</w:t>
      </w:r>
      <w:r w:rsidRPr="00CB1985">
        <w:rPr>
          <w:b/>
        </w:rPr>
        <w:t xml:space="preserve"> </w:t>
      </w:r>
      <w:r w:rsidRPr="00CB1985">
        <w:rPr>
          <w:rFonts w:hint="eastAsia"/>
          <w:b/>
        </w:rPr>
        <w:t>낙엽이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쌓이는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효과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주기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984"/>
      </w:tblGrid>
      <w:tr w:rsidR="00A30C9D" w:rsidRPr="00A30C9D" w:rsidTr="00817C90">
        <w:tc>
          <w:tcPr>
            <w:tcW w:w="1294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code5&gt;</w:t>
            </w:r>
            <w:bookmarkStart w:id="0" w:name="_GoBack"/>
            <w:bookmarkEnd w:id="0"/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112</w:t>
            </w:r>
          </w:p>
        </w:tc>
        <w:tc>
          <w:tcPr>
            <w:tcW w:w="11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decalPath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texPath, decalImage: decalPath, decalColor: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0xffaa00</w:t>
            </w:r>
            <w:r w:rsidRPr="00A30C9D">
              <w:rPr>
                <w:rFonts w:ascii="Consolas" w:eastAsia="굴림" w:hAnsi="Consolas" w:cs="Consolas"/>
                <w:sz w:val="20"/>
              </w:rPr>
              <w:t>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psParams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{blendingType : THREE.NormalBlending};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particleSystem.initialize(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, psParams);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particleSystem.setParameters({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seedVelDir: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seedVelMag: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120.0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globalForce: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windStrength: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seedSize: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seedLife: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texFile: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particleColor: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THREE.Color(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0Xaaaa00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angularVel 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0.005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alpha: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1.0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scene.add(terrain.getDecalMesh());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scene.add(particleSystem.getMesh());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time;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Date</w:t>
            </w:r>
            <w:r w:rsidRPr="00A30C9D">
              <w:rPr>
                <w:rFonts w:ascii="Consolas" w:eastAsia="굴림" w:hAnsi="Consolas" w:cs="Consolas"/>
                <w:sz w:val="20"/>
              </w:rPr>
              <w:t>().getTime();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(now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sz w:val="20"/>
              </w:rPr>
              <w:t> (time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||</w:t>
            </w:r>
            <w:r w:rsidRPr="00A30C9D">
              <w:rPr>
                <w:rFonts w:ascii="Consolas" w:eastAsia="굴림" w:hAnsi="Consolas" w:cs="Consolas"/>
                <w:sz w:val="20"/>
              </w:rPr>
              <w:t>now))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time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now;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cen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rad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particleSystem.addParticlesFromDisk(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 cen, nor, rad);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particleSystem.updateParticles(dt, terrain);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A12994" w:rsidRDefault="00A12994" w:rsidP="00BC6F7C"/>
    <w:p w:rsidR="00A12994" w:rsidRDefault="00CB1985" w:rsidP="00BC6F7C"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&lt;</w:t>
      </w:r>
      <w:r>
        <w:t>code5&gt;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27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줄처럼</w:t>
      </w:r>
      <w:r>
        <w:rPr>
          <w:rFonts w:hint="eastAsia"/>
        </w:rPr>
        <w:t xml:space="preserve"> </w:t>
      </w:r>
      <w:r>
        <w:t>terrainParams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t>decalImage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decalColor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init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t>terrain.jetDecalMesh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지면에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장면에</w:t>
      </w:r>
      <w:r>
        <w:rPr>
          <w:rFonts w:hint="eastAsia"/>
        </w:rPr>
        <w:t xml:space="preserve"> </w:t>
      </w:r>
      <w:r>
        <w:rPr>
          <w:rFonts w:hint="eastAsia"/>
        </w:rPr>
        <w:t>추가해서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그림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떨어지면서</w:t>
      </w:r>
      <w:r>
        <w:rPr>
          <w:rFonts w:hint="eastAsia"/>
        </w:rPr>
        <w:t xml:space="preserve"> </w:t>
      </w:r>
      <w:r>
        <w:rPr>
          <w:rFonts w:hint="eastAsia"/>
        </w:rPr>
        <w:t>지면에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B1985" w:rsidRDefault="00CB1985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985" w:rsidTr="00CB1985">
        <w:tc>
          <w:tcPr>
            <w:tcW w:w="9350" w:type="dxa"/>
          </w:tcPr>
          <w:p w:rsidR="00CB1985" w:rsidRDefault="00CB1985" w:rsidP="00BC6F7C">
            <w:r>
              <w:rPr>
                <w:noProof/>
              </w:rPr>
              <w:drawing>
                <wp:inline distT="0" distB="0" distL="0" distR="0" wp14:anchorId="4330B646" wp14:editId="206DE159">
                  <wp:extent cx="5991225" cy="58102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985" w:rsidTr="00CB1985">
        <w:tc>
          <w:tcPr>
            <w:tcW w:w="9350" w:type="dxa"/>
          </w:tcPr>
          <w:p w:rsidR="00CB1985" w:rsidRDefault="00CB1985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2</w:t>
            </w:r>
            <w:r>
              <w:t>&gt;</w:t>
            </w:r>
          </w:p>
        </w:tc>
      </w:tr>
    </w:tbl>
    <w:p w:rsidR="00CB1985" w:rsidRPr="005936A0" w:rsidRDefault="00CB1985" w:rsidP="00BC6F7C"/>
    <w:sectPr w:rsidR="00CB1985" w:rsidRPr="005936A0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4E8" w:rsidRDefault="000864E8" w:rsidP="00AB740C">
      <w:pPr>
        <w:spacing w:after="0"/>
      </w:pPr>
      <w:r>
        <w:separator/>
      </w:r>
    </w:p>
  </w:endnote>
  <w:endnote w:type="continuationSeparator" w:id="0">
    <w:p w:rsidR="000864E8" w:rsidRDefault="000864E8" w:rsidP="00AB74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4E8" w:rsidRDefault="000864E8" w:rsidP="00AB740C">
      <w:pPr>
        <w:spacing w:after="0"/>
      </w:pPr>
      <w:r>
        <w:separator/>
      </w:r>
    </w:p>
  </w:footnote>
  <w:footnote w:type="continuationSeparator" w:id="0">
    <w:p w:rsidR="000864E8" w:rsidRDefault="000864E8" w:rsidP="00AB74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0A332C"/>
    <w:multiLevelType w:val="hybridMultilevel"/>
    <w:tmpl w:val="AD704B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D43092"/>
    <w:rsid w:val="000864E8"/>
    <w:rsid w:val="00093E57"/>
    <w:rsid w:val="001C2BDD"/>
    <w:rsid w:val="002F1EF2"/>
    <w:rsid w:val="005936A0"/>
    <w:rsid w:val="005F5C41"/>
    <w:rsid w:val="00672F8B"/>
    <w:rsid w:val="006A482D"/>
    <w:rsid w:val="007368F0"/>
    <w:rsid w:val="00776670"/>
    <w:rsid w:val="00861D7B"/>
    <w:rsid w:val="00A12994"/>
    <w:rsid w:val="00A30C9D"/>
    <w:rsid w:val="00AB740C"/>
    <w:rsid w:val="00B541C7"/>
    <w:rsid w:val="00BC6F7C"/>
    <w:rsid w:val="00CB1985"/>
    <w:rsid w:val="00D3350E"/>
    <w:rsid w:val="00D43092"/>
    <w:rsid w:val="00D4764F"/>
    <w:rsid w:val="00DA0D8E"/>
    <w:rsid w:val="00F55E61"/>
    <w:rsid w:val="00F81342"/>
    <w:rsid w:val="00F9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A11940-C11C-4920-ABDA-C2E25D48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header"/>
    <w:basedOn w:val="a"/>
    <w:link w:val="Char"/>
    <w:uiPriority w:val="99"/>
    <w:unhideWhenUsed/>
    <w:rsid w:val="00AB74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AB740C"/>
  </w:style>
  <w:style w:type="paragraph" w:styleId="aa">
    <w:name w:val="footer"/>
    <w:basedOn w:val="a"/>
    <w:link w:val="Char0"/>
    <w:uiPriority w:val="99"/>
    <w:unhideWhenUsed/>
    <w:rsid w:val="00AB74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AB740C"/>
  </w:style>
  <w:style w:type="table" w:styleId="ab">
    <w:name w:val="Table Grid"/>
    <w:basedOn w:val="a1"/>
    <w:uiPriority w:val="59"/>
    <w:rsid w:val="00F95A0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15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6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4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60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8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87D65F1-0139-4EB3-9787-572143328AD5}"/>
      </w:docPartPr>
      <w:docPartBody>
        <w:p w:rsidR="00AC0782" w:rsidRDefault="00EA6C10">
          <w:r w:rsidRPr="00EE5D27">
            <w:rPr>
              <w:rStyle w:val="a3"/>
              <w:rFonts w:hint="eastAsia"/>
            </w:rPr>
            <w:t>[여기에 게시 제목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766"/>
    <w:rsid w:val="000434AF"/>
    <w:rsid w:val="00320D50"/>
    <w:rsid w:val="004A5766"/>
    <w:rsid w:val="00AC0782"/>
    <w:rsid w:val="00CF5BF0"/>
    <w:rsid w:val="00EA6C10"/>
    <w:rsid w:val="00F365CE"/>
    <w:rsid w:val="00F4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6C1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6.  바람에 흩날리는 낙엽 예제 따라 하기</PostTitle>
  <PostDate/>
  <PostID/>
  <Category1/>
  <Category2/>
  <Category3/>
  <Category4/>
  <Category5/>
  <Category6/>
  <Category7/>
  <Category8/>
  <Category9/>
  <Category10/>
  <Account>3ae7dd50-abdc-4b7b-8175-49c4e202dae0</Account>
  <Enclosure/>
  <ProviderInfo>
    <PostURL/>
    <API/>
    <Categories/>
    <Trackbacks/>
    <Enclosures/>
    <BlogName/>
    <ImagePostAddress/>
  </ProviderInfo>
  <DefaultAccountEnsured/>
  <AccountBBId>3872866630</AccountBBId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542</TotalTime>
  <Pages>1</Pages>
  <Words>1941</Words>
  <Characters>11065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KJH</dc:creator>
  <cp:keywords/>
  <dc:description/>
  <cp:lastModifiedBy>JeongHun Kim</cp:lastModifiedBy>
  <cp:revision>7</cp:revision>
  <dcterms:created xsi:type="dcterms:W3CDTF">2016-02-07T09:24:00Z</dcterms:created>
  <dcterms:modified xsi:type="dcterms:W3CDTF">2016-02-10T04:15:00Z</dcterms:modified>
</cp:coreProperties>
</file>